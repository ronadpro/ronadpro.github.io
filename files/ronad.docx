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126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1072"/>
      </w:tblGrid>
      <w:tr w:rsidR="00692703" w:rsidRPr="004114D9" w14:paraId="6AD993D8" w14:textId="77777777" w:rsidTr="00C53DF5">
        <w:trPr>
          <w:trHeight w:hRule="exact" w:val="1486"/>
        </w:trPr>
        <w:tc>
          <w:tcPr>
            <w:tcW w:w="11072" w:type="dxa"/>
            <w:tcMar>
              <w:top w:w="0" w:type="dxa"/>
              <w:bottom w:w="0" w:type="dxa"/>
            </w:tcMar>
          </w:tcPr>
          <w:p w14:paraId="6965F9FA" w14:textId="3109A321" w:rsidR="00692703" w:rsidRPr="004114D9" w:rsidRDefault="002352B4" w:rsidP="00913946">
            <w:pPr>
              <w:pStyle w:val="Title"/>
              <w:rPr>
                <w:rFonts w:asciiTheme="minorHAnsi" w:hAnsiTheme="minorHAnsi" w:cstheme="minorHAnsi"/>
                <w:sz w:val="52"/>
                <w:szCs w:val="52"/>
              </w:rPr>
            </w:pPr>
            <w:r w:rsidRPr="004114D9">
              <w:rPr>
                <w:rFonts w:asciiTheme="minorHAnsi" w:hAnsiTheme="minorHAnsi" w:cstheme="minorHAnsi"/>
                <w:sz w:val="52"/>
                <w:szCs w:val="52"/>
              </w:rPr>
              <w:t xml:space="preserve">RONAD DAVE B. </w:t>
            </w:r>
            <w:r w:rsidRPr="004114D9">
              <w:rPr>
                <w:rStyle w:val="IntenseEmphasis"/>
                <w:rFonts w:asciiTheme="minorHAnsi" w:hAnsiTheme="minorHAnsi" w:cstheme="minorHAnsi"/>
                <w:sz w:val="52"/>
                <w:szCs w:val="52"/>
              </w:rPr>
              <w:t>ARIOLA</w:t>
            </w:r>
          </w:p>
          <w:p w14:paraId="0833C836" w14:textId="72678089" w:rsidR="00692703" w:rsidRPr="004114D9" w:rsidRDefault="002352B4" w:rsidP="00913946">
            <w:pPr>
              <w:pStyle w:val="ContactInfo"/>
              <w:contextualSpacing w:val="0"/>
              <w:rPr>
                <w:rFonts w:cstheme="minorHAnsi"/>
              </w:rPr>
            </w:pPr>
            <w:r w:rsidRPr="004114D9">
              <w:rPr>
                <w:rFonts w:cstheme="minorHAnsi"/>
              </w:rPr>
              <w:t>3343 Gun-</w:t>
            </w:r>
            <w:proofErr w:type="spellStart"/>
            <w:r w:rsidRPr="004114D9">
              <w:rPr>
                <w:rFonts w:cstheme="minorHAnsi"/>
              </w:rPr>
              <w:t>ob</w:t>
            </w:r>
            <w:proofErr w:type="spellEnd"/>
            <w:r w:rsidRPr="004114D9">
              <w:rPr>
                <w:rFonts w:cstheme="minorHAnsi"/>
              </w:rPr>
              <w:t xml:space="preserve">, Lapu-Lapu City, Cebu, Philippines </w:t>
            </w:r>
            <w:sdt>
              <w:sdtPr>
                <w:rPr>
                  <w:rFonts w:cstheme="minorHAnsi"/>
                </w:rPr>
                <w:alias w:val="Divider dot:"/>
                <w:tag w:val="Divider dot:"/>
                <w:id w:val="-1459182552"/>
                <w:placeholder>
                  <w:docPart w:val="668802EA302643DBBC77E876E61DDE90"/>
                </w:placeholder>
                <w:temporary/>
                <w:showingPlcHdr/>
                <w15:appearance w15:val="hidden"/>
              </w:sdtPr>
              <w:sdtEndPr/>
              <w:sdtContent>
                <w:r w:rsidRPr="004114D9">
                  <w:rPr>
                    <w:rFonts w:cstheme="minorHAnsi"/>
                    <w:b/>
                    <w:bCs/>
                    <w:sz w:val="28"/>
                    <w:szCs w:val="28"/>
                  </w:rPr>
                  <w:t>·</w:t>
                </w:r>
              </w:sdtContent>
            </w:sdt>
            <w:r w:rsidRPr="004114D9">
              <w:rPr>
                <w:rFonts w:cstheme="minorHAnsi"/>
              </w:rPr>
              <w:t xml:space="preserve"> 09155953045</w:t>
            </w:r>
          </w:p>
          <w:p w14:paraId="459471AB" w14:textId="0484A059" w:rsidR="00692703" w:rsidRPr="004114D9" w:rsidRDefault="002352B4" w:rsidP="00913946">
            <w:pPr>
              <w:pStyle w:val="ContactInfoEmphasis"/>
              <w:contextualSpacing w:val="0"/>
              <w:rPr>
                <w:rFonts w:cstheme="minorHAnsi"/>
              </w:rPr>
            </w:pPr>
            <w:r w:rsidRPr="004114D9">
              <w:rPr>
                <w:rFonts w:cstheme="minorHAnsi"/>
              </w:rPr>
              <w:t xml:space="preserve">ronadpro@gmail.com </w:t>
            </w:r>
            <w:sdt>
              <w:sdtPr>
                <w:rPr>
                  <w:rFonts w:cstheme="minorHAnsi"/>
                </w:rPr>
                <w:alias w:val="Divider dot:"/>
                <w:tag w:val="Divider dot:"/>
                <w:id w:val="2000459528"/>
                <w:placeholder>
                  <w:docPart w:val="F54C23FE0EC6405E9959E209483DBD81"/>
                </w:placeholder>
                <w:temporary/>
                <w:showingPlcHdr/>
                <w15:appearance w15:val="hidden"/>
              </w:sdtPr>
              <w:sdtEndPr/>
              <w:sdtContent>
                <w:r w:rsidRPr="004114D9">
                  <w:rPr>
                    <w:rFonts w:cstheme="minorHAnsi"/>
                  </w:rPr>
                  <w:t>·</w:t>
                </w:r>
              </w:sdtContent>
            </w:sdt>
            <w:r w:rsidRPr="004114D9">
              <w:rPr>
                <w:rFonts w:cstheme="minorHAnsi"/>
              </w:rPr>
              <w:t xml:space="preserve"> </w:t>
            </w:r>
            <w:sdt>
              <w:sdtPr>
                <w:rPr>
                  <w:rFonts w:cstheme="minorHAnsi"/>
                </w:rPr>
                <w:alias w:val="Enter LinkedIn profile:"/>
                <w:tag w:val="Enter LinkedIn profile:"/>
                <w:id w:val="-1332902444"/>
                <w:placeholder>
                  <w:docPart w:val="A427805E17C54947A041F78FFFE36F26"/>
                </w:placeholder>
                <w15:appearance w15:val="hidden"/>
              </w:sdtPr>
              <w:sdtEndPr/>
              <w:sdtContent>
                <w:hyperlink r:id="rId7" w:history="1">
                  <w:r w:rsidRPr="004114D9">
                    <w:rPr>
                      <w:rStyle w:val="Hyperlink"/>
                      <w:rFonts w:cstheme="minorHAnsi"/>
                      <w:color w:val="1D824C" w:themeColor="accent1"/>
                    </w:rPr>
                    <w:t>LinkedIn</w:t>
                  </w:r>
                </w:hyperlink>
              </w:sdtContent>
            </w:sdt>
            <w:r w:rsidRPr="004114D9">
              <w:rPr>
                <w:rFonts w:cstheme="minorHAnsi"/>
              </w:rPr>
              <w:t xml:space="preserve"> </w:t>
            </w:r>
            <w:sdt>
              <w:sdtPr>
                <w:rPr>
                  <w:rFonts w:cstheme="minorHAnsi"/>
                </w:rPr>
                <w:alias w:val="Divider dot:"/>
                <w:tag w:val="Divider dot:"/>
                <w:id w:val="759871761"/>
                <w:placeholder>
                  <w:docPart w:val="102A0AF7E75C4E4F98D9C5788FA24EF3"/>
                </w:placeholder>
                <w:temporary/>
                <w:showingPlcHdr/>
                <w15:appearance w15:val="hidden"/>
              </w:sdtPr>
              <w:sdtEndPr/>
              <w:sdtContent>
                <w:r w:rsidRPr="004114D9">
                  <w:rPr>
                    <w:rFonts w:cstheme="minorHAnsi"/>
                  </w:rPr>
                  <w:t>·</w:t>
                </w:r>
              </w:sdtContent>
            </w:sdt>
            <w:r w:rsidRPr="004114D9">
              <w:rPr>
                <w:rFonts w:cstheme="minorHAnsi"/>
              </w:rPr>
              <w:t xml:space="preserve"> </w:t>
            </w:r>
            <w:hyperlink r:id="rId8" w:history="1">
              <w:r w:rsidRPr="004114D9">
                <w:rPr>
                  <w:rStyle w:val="Hyperlink"/>
                  <w:rFonts w:cstheme="minorHAnsi"/>
                  <w:color w:val="1D824C" w:themeColor="accent1"/>
                </w:rPr>
                <w:t>Portfolio</w:t>
              </w:r>
            </w:hyperlink>
          </w:p>
        </w:tc>
      </w:tr>
      <w:tr w:rsidR="009571D8" w:rsidRPr="004114D9" w14:paraId="6A1C475D" w14:textId="77777777" w:rsidTr="00C53DF5">
        <w:trPr>
          <w:trHeight w:val="2430"/>
        </w:trPr>
        <w:tc>
          <w:tcPr>
            <w:tcW w:w="11072" w:type="dxa"/>
            <w:tcMar>
              <w:top w:w="432" w:type="dxa"/>
            </w:tcMar>
          </w:tcPr>
          <w:p w14:paraId="4526DEEE" w14:textId="77777777" w:rsidR="00D72377" w:rsidRPr="004114D9" w:rsidRDefault="00D72377" w:rsidP="009E0A16">
            <w:pPr>
              <w:pStyle w:val="NoSpacing"/>
              <w:rPr>
                <w:rFonts w:cstheme="minorHAnsi"/>
                <w:color w:val="404040" w:themeColor="text1" w:themeTint="BF"/>
              </w:rPr>
            </w:pPr>
          </w:p>
          <w:p w14:paraId="46A32A36" w14:textId="77777777" w:rsidR="00CB1396" w:rsidRPr="004114D9" w:rsidRDefault="00E551A4" w:rsidP="009E0A16">
            <w:pPr>
              <w:pStyle w:val="NoSpacing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4114D9">
              <w:rPr>
                <w:rFonts w:cstheme="minorHAnsi"/>
                <w:color w:val="404040" w:themeColor="text1" w:themeTint="BF"/>
                <w:sz w:val="24"/>
                <w:szCs w:val="24"/>
              </w:rPr>
              <w:t>Full-stack web developer with 8+ years of experience building websites from scratch — from the first wireframe to a fully live, production-ready product. Beyond writing code, I manage hosting and server configuration, run website security reviews and penetration tests, and handle SEO and analytics-driven optimization so sites don't just launch well, they keep performing. I also build custom functionality and 3rd-party integrations, develop e-commerce websites, and provide ongoing support, full audits, maintenance and patching. Every engagement is scoped around what the client actually needs — I deliver according to your specification, not a one-size-fits-all template.</w:t>
            </w:r>
          </w:p>
          <w:p w14:paraId="3809C6CC" w14:textId="45F0EC39" w:rsidR="001529EA" w:rsidRPr="004114D9" w:rsidRDefault="001529EA" w:rsidP="009E0A16">
            <w:pPr>
              <w:pStyle w:val="NoSpacing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</w:p>
        </w:tc>
      </w:tr>
    </w:tbl>
    <w:p w14:paraId="59EAB105" w14:textId="77777777" w:rsidR="004E01EB" w:rsidRPr="004114D9" w:rsidRDefault="00466026" w:rsidP="004E01EB">
      <w:pPr>
        <w:pStyle w:val="Heading1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Experience:"/>
          <w:tag w:val="Experience:"/>
          <w:id w:val="-1983300934"/>
          <w:placeholder>
            <w:docPart w:val="603E5A2C0AF6420E8CDADFADD6BB3E99"/>
          </w:placeholder>
          <w:temporary/>
          <w:showingPlcHdr/>
          <w15:appearance w15:val="hidden"/>
        </w:sdtPr>
        <w:sdtEndPr/>
        <w:sdtContent>
          <w:r w:rsidR="00FF5C64" w:rsidRPr="004114D9">
            <w:rPr>
              <w:rFonts w:asciiTheme="minorHAnsi" w:hAnsiTheme="minorHAnsi" w:cstheme="minorHAnsi"/>
            </w:rPr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10723"/>
      </w:tblGrid>
      <w:tr w:rsidR="001D0BF1" w:rsidRPr="004114D9" w14:paraId="1EC2DE2D" w14:textId="77777777" w:rsidTr="00D66A52">
        <w:tc>
          <w:tcPr>
            <w:tcW w:w="9355" w:type="dxa"/>
          </w:tcPr>
          <w:p w14:paraId="1B95FE00" w14:textId="13D35200" w:rsidR="001D0BF1" w:rsidRPr="004114D9" w:rsidRDefault="003F5437" w:rsidP="001D0BF1">
            <w:pPr>
              <w:pStyle w:val="Heading3"/>
              <w:contextualSpacing w:val="0"/>
              <w:outlineLvl w:val="2"/>
              <w:rPr>
                <w:rFonts w:cstheme="minorHAnsi"/>
              </w:rPr>
            </w:pPr>
            <w:r w:rsidRPr="004114D9">
              <w:rPr>
                <w:rFonts w:cstheme="minorHAnsi"/>
              </w:rPr>
              <w:t>JUNE 2023 - PRESENT</w:t>
            </w:r>
          </w:p>
          <w:p w14:paraId="645C2300" w14:textId="02CCBD9B" w:rsidR="001D0BF1" w:rsidRPr="004114D9" w:rsidRDefault="00023CE0" w:rsidP="001D0BF1">
            <w:pPr>
              <w:pStyle w:val="Heading2"/>
              <w:contextualSpacing w:val="0"/>
              <w:outlineLvl w:val="1"/>
              <w:rPr>
                <w:rFonts w:cstheme="minorHAnsi"/>
              </w:rPr>
            </w:pPr>
            <w:r w:rsidRPr="004114D9">
              <w:rPr>
                <w:rFonts w:cstheme="minorHAnsi"/>
              </w:rPr>
              <w:t xml:space="preserve">FULL-TIME FULLSTACK DEVELOPER, </w:t>
            </w:r>
            <w:r w:rsidR="001529EA" w:rsidRPr="004114D9">
              <w:rPr>
                <w:rFonts w:cstheme="minorHAnsi"/>
              </w:rPr>
              <w:t xml:space="preserve"> </w:t>
            </w:r>
            <w:r w:rsidR="001529EA" w:rsidRPr="004114D9">
              <w:rPr>
                <w:rStyle w:val="SubtleReference"/>
                <w:rFonts w:cstheme="minorHAnsi"/>
              </w:rPr>
              <w:t>FREELANCER</w:t>
            </w:r>
            <w:r w:rsidRPr="004114D9">
              <w:rPr>
                <w:rStyle w:val="SubtleReference"/>
                <w:rFonts w:cstheme="minorHAnsi"/>
              </w:rPr>
              <w:t xml:space="preserve"> </w:t>
            </w:r>
            <w:r w:rsidR="001529EA" w:rsidRPr="004114D9">
              <w:rPr>
                <w:rStyle w:val="SubtleReference"/>
                <w:rFonts w:cstheme="minorHAnsi"/>
              </w:rPr>
              <w:t>AU BASED COMPANY</w:t>
            </w:r>
          </w:p>
          <w:p w14:paraId="41F98187" w14:textId="7C973BD8" w:rsidR="00943D62" w:rsidRPr="004114D9" w:rsidRDefault="00CB1396" w:rsidP="00AF0EA4">
            <w:pPr>
              <w:rPr>
                <w:rFonts w:cstheme="minorHAnsi"/>
              </w:rPr>
            </w:pPr>
            <w:r w:rsidRPr="004114D9">
              <w:rPr>
                <w:rStyle w:val="Strong"/>
                <w:rFonts w:cstheme="minorHAnsi"/>
              </w:rPr>
              <w:t>Develop and maintain WordPress websites, other CMS platforms, and web applications</w:t>
            </w:r>
            <w:r w:rsidRPr="004114D9">
              <w:rPr>
                <w:rFonts w:cstheme="minorHAnsi"/>
              </w:rPr>
              <w:t xml:space="preserve"> from concept to deployment, delivering custom builds, bespoke functionality, API integrations, payment gateways, eCommerce solutions, and other business-specific features. </w:t>
            </w:r>
            <w:r w:rsidRPr="004114D9">
              <w:rPr>
                <w:rStyle w:val="Strong"/>
                <w:rFonts w:cstheme="minorHAnsi"/>
              </w:rPr>
              <w:t>Manage hosting environments and web servers</w:t>
            </w:r>
            <w:r w:rsidRPr="004114D9">
              <w:rPr>
                <w:rFonts w:cstheme="minorHAnsi"/>
              </w:rPr>
              <w:t xml:space="preserve"> across multiple platforms, ensuring performance, reliability, uptime, and security through proactive monitoring, maintenance, troubleshooting, and optimization. </w:t>
            </w:r>
            <w:r w:rsidRPr="004114D9">
              <w:rPr>
                <w:rStyle w:val="Strong"/>
                <w:rFonts w:cstheme="minorHAnsi"/>
              </w:rPr>
              <w:t>Conduct vulnerability testing, penetration testing, and security hardening</w:t>
            </w:r>
            <w:r w:rsidRPr="004114D9">
              <w:rPr>
                <w:rFonts w:cstheme="minorHAnsi"/>
              </w:rPr>
              <w:t xml:space="preserve"> to protect websites, applications, and data from potential threats. </w:t>
            </w:r>
            <w:r w:rsidRPr="004114D9">
              <w:rPr>
                <w:rFonts w:cstheme="minorHAnsi"/>
                <w:b/>
                <w:bCs/>
              </w:rPr>
              <w:t>Optimize websites</w:t>
            </w:r>
            <w:r w:rsidRPr="004114D9">
              <w:rPr>
                <w:rFonts w:cstheme="minorHAnsi"/>
              </w:rPr>
              <w:t xml:space="preserve"> using SEO best practices and analytics to improve search visibility, user experience, and conversions. </w:t>
            </w:r>
          </w:p>
          <w:p w14:paraId="50DFD2B1" w14:textId="77777777" w:rsidR="001529EA" w:rsidRPr="004114D9" w:rsidRDefault="001529EA" w:rsidP="00AF0EA4">
            <w:pPr>
              <w:rPr>
                <w:rFonts w:cstheme="minorHAnsi"/>
              </w:rPr>
            </w:pPr>
          </w:p>
          <w:p w14:paraId="7C378803" w14:textId="77777777" w:rsidR="00CB1396" w:rsidRPr="004114D9" w:rsidRDefault="00CB1396" w:rsidP="00AF0EA4">
            <w:pPr>
              <w:rPr>
                <w:rFonts w:cstheme="minorHAnsi"/>
              </w:rPr>
            </w:pPr>
          </w:p>
          <w:p w14:paraId="1B95FEC9" w14:textId="13D35250" w:rsidR="001D0BF1" w:rsidRPr="004114D9" w:rsidRDefault="003F5437" w:rsidP="001D0BF1">
            <w:pPr>
              <w:pStyle w:val="Heading3"/>
              <w:contextualSpacing w:val="0"/>
              <w:outlineLvl w:val="2"/>
              <w:rPr>
                <w:rFonts w:cstheme="minorHAnsi"/>
              </w:rPr>
            </w:pPr>
            <w:r w:rsidRPr="004114D9">
              <w:rPr>
                <w:rFonts w:cstheme="minorHAnsi"/>
              </w:rPr>
              <w:t>MARCH 2019 - MAY 2023</w:t>
            </w:r>
          </w:p>
          <w:p w14:paraId="645C230F" w14:textId="076727B5" w:rsidR="001D0BF1" w:rsidRPr="004114D9" w:rsidRDefault="00023CE0" w:rsidP="001D0BF1">
            <w:pPr>
              <w:pStyle w:val="Heading2"/>
              <w:contextualSpacing w:val="0"/>
              <w:outlineLvl w:val="1"/>
              <w:rPr>
                <w:rFonts w:cstheme="minorHAnsi"/>
              </w:rPr>
            </w:pPr>
            <w:r w:rsidRPr="004114D9">
              <w:rPr>
                <w:rFonts w:cstheme="minorHAnsi"/>
              </w:rPr>
              <w:t xml:space="preserve">SENIOR WEB DEVELOPER, </w:t>
            </w:r>
            <w:r w:rsidRPr="004114D9">
              <w:rPr>
                <w:rStyle w:val="SubtleReference"/>
                <w:rFonts w:cstheme="minorHAnsi"/>
              </w:rPr>
              <w:t>Delonix MARKETING CORPORATIOn</w:t>
            </w:r>
          </w:p>
          <w:p w14:paraId="20FC6A40" w14:textId="77777777" w:rsidR="00C53DF5" w:rsidRPr="004114D9" w:rsidRDefault="00CB1396" w:rsidP="00CB1396">
            <w:pPr>
              <w:rPr>
                <w:rFonts w:cstheme="minorHAnsi"/>
              </w:rPr>
            </w:pPr>
            <w:r w:rsidRPr="004114D9">
              <w:rPr>
                <w:rFonts w:cstheme="minorHAnsi"/>
                <w:b/>
                <w:bCs/>
              </w:rPr>
              <w:t>Developed WordPress websites, plugins, themes, and WooCommerce solutions</w:t>
            </w:r>
            <w:r w:rsidRPr="004114D9">
              <w:rPr>
                <w:rFonts w:cstheme="minorHAnsi"/>
              </w:rPr>
              <w:t xml:space="preserve"> for diverse client projects. </w:t>
            </w:r>
            <w:r w:rsidRPr="004114D9">
              <w:rPr>
                <w:rFonts w:cstheme="minorHAnsi"/>
                <w:b/>
                <w:bCs/>
              </w:rPr>
              <w:t>Managed hosting environments</w:t>
            </w:r>
            <w:r w:rsidRPr="004114D9">
              <w:rPr>
                <w:rFonts w:cstheme="minorHAnsi"/>
              </w:rPr>
              <w:t xml:space="preserve">, website maintenance, backups, troubleshooting, and third-party integrations while implementing </w:t>
            </w:r>
            <w:r w:rsidRPr="004114D9">
              <w:rPr>
                <w:rFonts w:cstheme="minorHAnsi"/>
                <w:b/>
                <w:bCs/>
              </w:rPr>
              <w:t>SEO improvements and performance optimization</w:t>
            </w:r>
            <w:r w:rsidRPr="004114D9">
              <w:rPr>
                <w:rFonts w:cstheme="minorHAnsi"/>
              </w:rPr>
              <w:t>. Worked closely with development teams to maintain coding standards and mentor junior developers.</w:t>
            </w:r>
          </w:p>
          <w:p w14:paraId="3DB9DF93" w14:textId="11847154" w:rsidR="001529EA" w:rsidRPr="004114D9" w:rsidRDefault="001529EA" w:rsidP="00CB1396">
            <w:pPr>
              <w:rPr>
                <w:rFonts w:cstheme="minorHAnsi"/>
              </w:rPr>
            </w:pPr>
          </w:p>
        </w:tc>
      </w:tr>
      <w:tr w:rsidR="00F61DF9" w:rsidRPr="004114D9" w14:paraId="05217281" w14:textId="77777777" w:rsidTr="00F61DF9">
        <w:tc>
          <w:tcPr>
            <w:tcW w:w="9355" w:type="dxa"/>
            <w:tcMar>
              <w:top w:w="216" w:type="dxa"/>
            </w:tcMar>
          </w:tcPr>
          <w:p w14:paraId="69D7ECD8" w14:textId="5D562689" w:rsidR="004572D2" w:rsidRPr="004114D9" w:rsidRDefault="003F5437" w:rsidP="004572D2">
            <w:pPr>
              <w:pStyle w:val="Heading3"/>
              <w:contextualSpacing w:val="0"/>
              <w:outlineLvl w:val="2"/>
              <w:rPr>
                <w:rFonts w:cstheme="minorHAnsi"/>
              </w:rPr>
            </w:pPr>
            <w:r w:rsidRPr="004114D9">
              <w:rPr>
                <w:rFonts w:cstheme="minorHAnsi"/>
              </w:rPr>
              <w:t>MAY 2017 - JANUARY 2019</w:t>
            </w:r>
          </w:p>
          <w:p w14:paraId="1BA60E76" w14:textId="66E72E6A" w:rsidR="004572D2" w:rsidRPr="004114D9" w:rsidRDefault="004572D2" w:rsidP="004572D2">
            <w:pPr>
              <w:pStyle w:val="Heading2"/>
              <w:contextualSpacing w:val="0"/>
              <w:outlineLvl w:val="1"/>
              <w:rPr>
                <w:rFonts w:cstheme="minorHAnsi"/>
              </w:rPr>
            </w:pPr>
            <w:r w:rsidRPr="004114D9">
              <w:rPr>
                <w:rFonts w:cstheme="minorHAnsi"/>
              </w:rPr>
              <w:t xml:space="preserve">SENIOR WEB DEVELOPER, </w:t>
            </w:r>
            <w:r w:rsidRPr="004114D9">
              <w:rPr>
                <w:rFonts w:cstheme="minorHAnsi"/>
                <w:b w:val="0"/>
                <w:color w:val="595959" w:themeColor="text1" w:themeTint="A6"/>
              </w:rPr>
              <w:t>titan digital pty ltd</w:t>
            </w:r>
          </w:p>
          <w:p w14:paraId="1DD39604" w14:textId="0E84DEB6" w:rsidR="003F5437" w:rsidRPr="004114D9" w:rsidRDefault="00CB1396" w:rsidP="003F5437">
            <w:pPr>
              <w:rPr>
                <w:rFonts w:cstheme="minorHAnsi"/>
              </w:rPr>
            </w:pPr>
            <w:r w:rsidRPr="004114D9">
              <w:rPr>
                <w:rStyle w:val="Strong"/>
                <w:rFonts w:cstheme="minorHAnsi"/>
              </w:rPr>
              <w:t>Implemented WordPress websites from mockups into fully functional, production-ready solutions</w:t>
            </w:r>
            <w:r w:rsidRPr="004114D9">
              <w:rPr>
                <w:rFonts w:cstheme="minorHAnsi"/>
              </w:rPr>
              <w:t>, following industry best practices, coding standards, and quality assurance processes. Developed custom functionality, integrated third-party services, performed ongoing maintenance and updates, and resolved technical issues to ensure reliable, high-performing websites that consistently met quality control requirements.</w:t>
            </w:r>
          </w:p>
          <w:p w14:paraId="1A60AE35" w14:textId="77777777" w:rsidR="001529EA" w:rsidRPr="004114D9" w:rsidRDefault="001529EA" w:rsidP="003F5437">
            <w:pPr>
              <w:rPr>
                <w:rFonts w:cstheme="minorHAnsi"/>
                <w:b/>
                <w:bCs/>
              </w:rPr>
            </w:pPr>
          </w:p>
          <w:p w14:paraId="51D5A775" w14:textId="77777777" w:rsidR="00C53DF5" w:rsidRPr="004114D9" w:rsidRDefault="00C53DF5" w:rsidP="003F5437">
            <w:pPr>
              <w:rPr>
                <w:rFonts w:cstheme="minorHAnsi"/>
                <w:b/>
                <w:bCs/>
              </w:rPr>
            </w:pPr>
          </w:p>
          <w:p w14:paraId="19F8D224" w14:textId="77777777" w:rsidR="003F5437" w:rsidRPr="004114D9" w:rsidRDefault="003F5437" w:rsidP="003F5437">
            <w:pPr>
              <w:pStyle w:val="Heading3"/>
              <w:contextualSpacing w:val="0"/>
              <w:outlineLvl w:val="2"/>
              <w:rPr>
                <w:rFonts w:cstheme="minorHAnsi"/>
              </w:rPr>
            </w:pPr>
            <w:r w:rsidRPr="004114D9">
              <w:rPr>
                <w:rFonts w:cstheme="minorHAnsi"/>
              </w:rPr>
              <w:t>JANUARY 2016 – APRIL 2017</w:t>
            </w:r>
          </w:p>
          <w:p w14:paraId="79A2694B" w14:textId="77088C23" w:rsidR="003F5437" w:rsidRPr="004114D9" w:rsidRDefault="00CB1396" w:rsidP="003F5437">
            <w:pPr>
              <w:pStyle w:val="Heading2"/>
              <w:contextualSpacing w:val="0"/>
              <w:outlineLvl w:val="1"/>
              <w:rPr>
                <w:rFonts w:cstheme="minorHAnsi"/>
              </w:rPr>
            </w:pPr>
            <w:r w:rsidRPr="004114D9">
              <w:rPr>
                <w:rFonts w:cstheme="minorHAnsi"/>
              </w:rPr>
              <w:t xml:space="preserve">JUNIOR </w:t>
            </w:r>
            <w:r w:rsidR="003F5437" w:rsidRPr="004114D9">
              <w:rPr>
                <w:rFonts w:cstheme="minorHAnsi"/>
              </w:rPr>
              <w:t xml:space="preserve">WEB DEVELOPER, </w:t>
            </w:r>
            <w:r w:rsidR="003F5437" w:rsidRPr="004114D9">
              <w:rPr>
                <w:rFonts w:cstheme="minorHAnsi"/>
                <w:b w:val="0"/>
                <w:color w:val="595959" w:themeColor="text1" w:themeTint="A6"/>
              </w:rPr>
              <w:t>Odusee Philippines, Inc.</w:t>
            </w:r>
          </w:p>
          <w:p w14:paraId="15F251BB" w14:textId="0428311D" w:rsidR="00CB1396" w:rsidRPr="004114D9" w:rsidRDefault="00CB1396" w:rsidP="00CB1396">
            <w:pPr>
              <w:rPr>
                <w:rFonts w:cstheme="minorHAnsi"/>
              </w:rPr>
            </w:pPr>
            <w:r w:rsidRPr="004114D9">
              <w:rPr>
                <w:rStyle w:val="Strong"/>
                <w:rFonts w:cstheme="minorHAnsi"/>
              </w:rPr>
              <w:t>Implemented WordPress websites from mockups into fully functional, production-ready solutions</w:t>
            </w:r>
            <w:r w:rsidRPr="004114D9">
              <w:rPr>
                <w:rFonts w:cstheme="minorHAnsi"/>
              </w:rPr>
              <w:t xml:space="preserve">, following industry best practices, coding standards, and quality assurance processes. </w:t>
            </w:r>
          </w:p>
          <w:p w14:paraId="7E481690" w14:textId="6FBB263B" w:rsidR="003F5437" w:rsidRPr="004114D9" w:rsidRDefault="003F5437" w:rsidP="003F5437">
            <w:pPr>
              <w:pStyle w:val="Heading3"/>
              <w:contextualSpacing w:val="0"/>
              <w:outlineLvl w:val="2"/>
              <w:rPr>
                <w:rFonts w:cstheme="minorHAnsi"/>
              </w:rPr>
            </w:pPr>
            <w:r w:rsidRPr="004114D9">
              <w:rPr>
                <w:rFonts w:cstheme="minorHAnsi"/>
              </w:rPr>
              <w:lastRenderedPageBreak/>
              <w:t>MAY 2015 – NOVEMBER 2015</w:t>
            </w:r>
          </w:p>
          <w:p w14:paraId="2E967DD6" w14:textId="6307BA68" w:rsidR="003F5437" w:rsidRPr="004114D9" w:rsidRDefault="003F5437" w:rsidP="003F5437">
            <w:pPr>
              <w:pStyle w:val="Heading2"/>
              <w:contextualSpacing w:val="0"/>
              <w:outlineLvl w:val="1"/>
              <w:rPr>
                <w:rFonts w:cstheme="minorHAnsi"/>
              </w:rPr>
            </w:pPr>
            <w:r w:rsidRPr="004114D9">
              <w:rPr>
                <w:rFonts w:cstheme="minorHAnsi"/>
              </w:rPr>
              <w:t xml:space="preserve">WEB DEVELOPER, </w:t>
            </w:r>
            <w:r w:rsidRPr="004114D9">
              <w:rPr>
                <w:rFonts w:cstheme="minorHAnsi"/>
                <w:b w:val="0"/>
                <w:color w:val="595959" w:themeColor="text1" w:themeTint="A6"/>
              </w:rPr>
              <w:t>Time River Design Inc.</w:t>
            </w:r>
          </w:p>
          <w:p w14:paraId="37C65EAC" w14:textId="07588385" w:rsidR="00AF0EA4" w:rsidRPr="004114D9" w:rsidRDefault="00911E96" w:rsidP="00AF0EA4">
            <w:pPr>
              <w:rPr>
                <w:rFonts w:cstheme="minorHAnsi"/>
                <w:b/>
                <w:bCs/>
              </w:rPr>
            </w:pPr>
            <w:r w:rsidRPr="004114D9">
              <w:rPr>
                <w:rFonts w:cstheme="minorHAnsi"/>
                <w:b/>
                <w:bCs/>
              </w:rPr>
              <w:t>Developed websites</w:t>
            </w:r>
            <w:r w:rsidRPr="004114D9">
              <w:rPr>
                <w:rFonts w:cstheme="minorHAnsi"/>
              </w:rPr>
              <w:t xml:space="preserve"> from design specifications and provided front-end implementation, troubleshooting, and website enhancements.</w:t>
            </w:r>
          </w:p>
          <w:p w14:paraId="19BB695C" w14:textId="77777777" w:rsidR="00AF0EA4" w:rsidRPr="004114D9" w:rsidRDefault="00AF0EA4" w:rsidP="00AF0EA4">
            <w:pPr>
              <w:rPr>
                <w:rFonts w:cstheme="minorHAnsi"/>
                <w:b/>
                <w:bCs/>
              </w:rPr>
            </w:pPr>
          </w:p>
          <w:p w14:paraId="40FF9223" w14:textId="04CA5C19" w:rsidR="00AF0EA4" w:rsidRPr="004114D9" w:rsidRDefault="00AF0EA4" w:rsidP="00AF0EA4">
            <w:pPr>
              <w:pStyle w:val="Heading3"/>
              <w:contextualSpacing w:val="0"/>
              <w:outlineLvl w:val="2"/>
              <w:rPr>
                <w:rFonts w:cstheme="minorHAnsi"/>
              </w:rPr>
            </w:pPr>
            <w:r w:rsidRPr="004114D9">
              <w:rPr>
                <w:rFonts w:cstheme="minorHAnsi"/>
              </w:rPr>
              <w:t>NOVEMBER 2014 – FEBRUARY 2015</w:t>
            </w:r>
          </w:p>
          <w:p w14:paraId="279613A5" w14:textId="61A3E0E2" w:rsidR="00AF0EA4" w:rsidRPr="004114D9" w:rsidRDefault="00AF0EA4" w:rsidP="00AF0EA4">
            <w:pPr>
              <w:pStyle w:val="Heading2"/>
              <w:contextualSpacing w:val="0"/>
              <w:outlineLvl w:val="1"/>
              <w:rPr>
                <w:rFonts w:cstheme="minorHAnsi"/>
              </w:rPr>
            </w:pPr>
            <w:r w:rsidRPr="004114D9">
              <w:rPr>
                <w:rFonts w:cstheme="minorHAnsi"/>
              </w:rPr>
              <w:t xml:space="preserve">WEB DEVELOPER, </w:t>
            </w:r>
            <w:r w:rsidRPr="004114D9">
              <w:rPr>
                <w:rFonts w:cstheme="minorHAnsi"/>
                <w:b w:val="0"/>
                <w:color w:val="595959" w:themeColor="text1" w:themeTint="A6"/>
              </w:rPr>
              <w:t>Desired Ranking Solution Inc</w:t>
            </w:r>
          </w:p>
          <w:p w14:paraId="2E40C063" w14:textId="03E5DBEE" w:rsidR="00D72377" w:rsidRPr="004114D9" w:rsidRDefault="00CB1396" w:rsidP="00CB1396">
            <w:pPr>
              <w:rPr>
                <w:rFonts w:cstheme="minorHAnsi"/>
              </w:rPr>
            </w:pPr>
            <w:r w:rsidRPr="004114D9">
              <w:rPr>
                <w:rFonts w:cstheme="minorHAnsi"/>
                <w:b/>
                <w:bCs/>
              </w:rPr>
              <w:t>Produced SEO-focused</w:t>
            </w:r>
            <w:r w:rsidRPr="004114D9">
              <w:rPr>
                <w:rFonts w:cstheme="minorHAnsi"/>
              </w:rPr>
              <w:t xml:space="preserve"> website content, performed </w:t>
            </w:r>
            <w:r w:rsidRPr="004114D9">
              <w:rPr>
                <w:rFonts w:cstheme="minorHAnsi"/>
                <w:b/>
                <w:bCs/>
              </w:rPr>
              <w:t>front-end styling</w:t>
            </w:r>
            <w:r w:rsidRPr="004114D9">
              <w:rPr>
                <w:rFonts w:cstheme="minorHAnsi"/>
              </w:rPr>
              <w:t>, and supported website optimization initiatives to improve search engine visibility.</w:t>
            </w:r>
          </w:p>
        </w:tc>
      </w:tr>
    </w:tbl>
    <w:p w14:paraId="44E7A313" w14:textId="5FA9758B" w:rsidR="00D72377" w:rsidRPr="004114D9" w:rsidRDefault="00D72377" w:rsidP="00D72377">
      <w:pPr>
        <w:rPr>
          <w:rFonts w:cstheme="minorHAnsi"/>
        </w:rPr>
      </w:pPr>
    </w:p>
    <w:p w14:paraId="030F4A50" w14:textId="7CA2995A" w:rsidR="001529EA" w:rsidRPr="004114D9" w:rsidRDefault="001529EA" w:rsidP="00D72377">
      <w:pPr>
        <w:rPr>
          <w:rFonts w:cstheme="minorHAnsi"/>
        </w:rPr>
      </w:pPr>
    </w:p>
    <w:p w14:paraId="04E21E0B" w14:textId="77777777" w:rsidR="001529EA" w:rsidRPr="004114D9" w:rsidRDefault="001529EA" w:rsidP="00D72377">
      <w:pPr>
        <w:rPr>
          <w:rFonts w:cstheme="minorHAnsi"/>
        </w:rPr>
      </w:pPr>
    </w:p>
    <w:sdt>
      <w:sdtPr>
        <w:rPr>
          <w:rFonts w:asciiTheme="minorHAnsi" w:hAnsiTheme="minorHAnsi" w:cstheme="minorHAnsi"/>
        </w:rPr>
        <w:alias w:val="Education:"/>
        <w:tag w:val="Education:"/>
        <w:id w:val="-1908763273"/>
        <w:placeholder>
          <w:docPart w:val="7C2961E8E72445B6AD56330D985272F1"/>
        </w:placeholder>
        <w:temporary/>
        <w:showingPlcHdr/>
        <w15:appearance w15:val="hidden"/>
      </w:sdtPr>
      <w:sdtEndPr/>
      <w:sdtContent>
        <w:p w14:paraId="658D472C" w14:textId="66266C63" w:rsidR="00D72377" w:rsidRPr="004114D9" w:rsidRDefault="00D72377" w:rsidP="0097790C">
          <w:pPr>
            <w:pStyle w:val="Heading1"/>
            <w:rPr>
              <w:rFonts w:asciiTheme="minorHAnsi" w:eastAsiaTheme="minorHAnsi" w:hAnsiTheme="minorHAnsi" w:cstheme="minorHAnsi"/>
              <w:b w:val="0"/>
              <w:caps w:val="0"/>
              <w:color w:val="595959" w:themeColor="text1" w:themeTint="A6"/>
              <w:sz w:val="22"/>
              <w:szCs w:val="22"/>
            </w:rPr>
          </w:pPr>
          <w:r w:rsidRPr="004114D9">
            <w:rPr>
              <w:rFonts w:asciiTheme="minorHAnsi" w:hAnsiTheme="minorHAnsi" w:cstheme="minorHAnsi"/>
            </w:rPr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723"/>
      </w:tblGrid>
      <w:tr w:rsidR="001D0BF1" w:rsidRPr="004114D9" w14:paraId="141A711D" w14:textId="77777777" w:rsidTr="00D66A52">
        <w:tc>
          <w:tcPr>
            <w:tcW w:w="9355" w:type="dxa"/>
          </w:tcPr>
          <w:p w14:paraId="7F394FAD" w14:textId="593518F6" w:rsidR="001D0BF1" w:rsidRPr="004114D9" w:rsidRDefault="002352B4" w:rsidP="001D0BF1">
            <w:pPr>
              <w:pStyle w:val="Heading3"/>
              <w:contextualSpacing w:val="0"/>
              <w:outlineLvl w:val="2"/>
              <w:rPr>
                <w:rFonts w:cstheme="minorHAnsi"/>
              </w:rPr>
            </w:pPr>
            <w:r w:rsidRPr="004114D9">
              <w:rPr>
                <w:rFonts w:cstheme="minorHAnsi"/>
              </w:rPr>
              <w:t>2008-2011</w:t>
            </w:r>
          </w:p>
          <w:p w14:paraId="63FDA11B" w14:textId="6F06C7D0" w:rsidR="007538DC" w:rsidRPr="004114D9" w:rsidRDefault="002352B4" w:rsidP="002352B4">
            <w:pPr>
              <w:pStyle w:val="Heading2"/>
              <w:contextualSpacing w:val="0"/>
              <w:outlineLvl w:val="1"/>
              <w:rPr>
                <w:rFonts w:cstheme="minorHAnsi"/>
              </w:rPr>
            </w:pPr>
            <w:r w:rsidRPr="004114D9">
              <w:rPr>
                <w:rFonts w:cstheme="minorHAnsi"/>
              </w:rPr>
              <w:t xml:space="preserve">Computer Electronics TecHNOLOGY, </w:t>
            </w:r>
            <w:r w:rsidRPr="004114D9">
              <w:rPr>
                <w:rStyle w:val="SubtleReference"/>
                <w:rFonts w:cstheme="minorHAnsi"/>
              </w:rPr>
              <w:t>SYSTEM TECHNOLOGY INSTITUTE</w:t>
            </w:r>
          </w:p>
        </w:tc>
      </w:tr>
      <w:tr w:rsidR="00F61DF9" w:rsidRPr="004114D9" w14:paraId="5E920070" w14:textId="77777777" w:rsidTr="00F61DF9">
        <w:tc>
          <w:tcPr>
            <w:tcW w:w="9355" w:type="dxa"/>
            <w:tcMar>
              <w:top w:w="216" w:type="dxa"/>
            </w:tcMar>
          </w:tcPr>
          <w:p w14:paraId="55721304" w14:textId="26A223ED" w:rsidR="00F61DF9" w:rsidRPr="004114D9" w:rsidRDefault="002352B4" w:rsidP="00F61DF9">
            <w:pPr>
              <w:pStyle w:val="Heading3"/>
              <w:contextualSpacing w:val="0"/>
              <w:outlineLvl w:val="2"/>
              <w:rPr>
                <w:rFonts w:cstheme="minorHAnsi"/>
              </w:rPr>
            </w:pPr>
            <w:r w:rsidRPr="004114D9">
              <w:rPr>
                <w:rFonts w:cstheme="minorHAnsi"/>
              </w:rPr>
              <w:t>2013-2015</w:t>
            </w:r>
          </w:p>
          <w:p w14:paraId="6B1D4FF9" w14:textId="5F563826" w:rsidR="00E551A4" w:rsidRPr="004114D9" w:rsidRDefault="002352B4" w:rsidP="002352B4">
            <w:pPr>
              <w:pStyle w:val="Heading2"/>
              <w:contextualSpacing w:val="0"/>
              <w:outlineLvl w:val="1"/>
              <w:rPr>
                <w:rFonts w:cstheme="minorHAnsi"/>
                <w:b w:val="0"/>
                <w:smallCaps/>
                <w:color w:val="595959" w:themeColor="text1" w:themeTint="A6"/>
              </w:rPr>
            </w:pPr>
            <w:r w:rsidRPr="004114D9">
              <w:rPr>
                <w:rFonts w:cstheme="minorHAnsi"/>
              </w:rPr>
              <w:t xml:space="preserve">WEB APPLICATION DEVELOPMENT, </w:t>
            </w:r>
            <w:r w:rsidRPr="004114D9">
              <w:rPr>
                <w:rStyle w:val="SubtleReference"/>
                <w:rFonts w:cstheme="minorHAnsi"/>
              </w:rPr>
              <w:t>AMA COMPUTER LEARNING CENTER</w:t>
            </w:r>
          </w:p>
        </w:tc>
      </w:tr>
    </w:tbl>
    <w:p w14:paraId="6AEE17D5" w14:textId="71A73847" w:rsidR="00D72377" w:rsidRPr="004114D9" w:rsidRDefault="00D72377" w:rsidP="00D72377">
      <w:pPr>
        <w:rPr>
          <w:rFonts w:cstheme="minorHAnsi"/>
        </w:rPr>
      </w:pPr>
    </w:p>
    <w:p w14:paraId="3726E30C" w14:textId="69E10286" w:rsidR="001529EA" w:rsidRPr="004114D9" w:rsidRDefault="001529EA" w:rsidP="00D72377">
      <w:pPr>
        <w:rPr>
          <w:rFonts w:cstheme="minorHAnsi"/>
        </w:rPr>
      </w:pPr>
    </w:p>
    <w:p w14:paraId="782AAD3C" w14:textId="77777777" w:rsidR="001529EA" w:rsidRPr="004114D9" w:rsidRDefault="001529EA" w:rsidP="00D72377">
      <w:pPr>
        <w:rPr>
          <w:rFonts w:cstheme="minorHAnsi"/>
        </w:rPr>
      </w:pPr>
    </w:p>
    <w:p w14:paraId="33FBEC5E" w14:textId="33D59BA3" w:rsidR="00D72377" w:rsidRPr="004114D9" w:rsidRDefault="001529EA" w:rsidP="00D72377">
      <w:pPr>
        <w:pStyle w:val="Heading1"/>
        <w:rPr>
          <w:rFonts w:asciiTheme="minorHAnsi" w:eastAsiaTheme="minorHAnsi" w:hAnsiTheme="minorHAnsi" w:cstheme="minorHAnsi"/>
        </w:rPr>
      </w:pPr>
      <w:r w:rsidRPr="004114D9">
        <w:rPr>
          <w:rFonts w:asciiTheme="minorHAnsi" w:hAnsiTheme="minorHAnsi" w:cstheme="minorHAnsi"/>
        </w:rPr>
        <w:t>Technical Expertise</w:t>
      </w:r>
    </w:p>
    <w:p w14:paraId="04E78E44" w14:textId="77777777" w:rsidR="00911E96" w:rsidRPr="004114D9" w:rsidRDefault="00911E96" w:rsidP="00911E96">
      <w:pPr>
        <w:rPr>
          <w:rFonts w:cstheme="minorHAnsi"/>
          <w:b/>
        </w:rPr>
        <w:sectPr w:rsidR="00911E96" w:rsidRPr="004114D9" w:rsidSect="00D72377">
          <w:footerReference w:type="default" r:id="rId9"/>
          <w:headerReference w:type="first" r:id="rId10"/>
          <w:pgSz w:w="12240" w:h="15840" w:code="1"/>
          <w:pgMar w:top="720" w:right="720" w:bottom="720" w:left="720" w:header="576" w:footer="720" w:gutter="0"/>
          <w:cols w:space="720"/>
          <w:titlePg/>
          <w:docGrid w:linePitch="360"/>
        </w:sectPr>
      </w:pPr>
    </w:p>
    <w:p w14:paraId="670ECBE4" w14:textId="27D52409" w:rsidR="00911E96" w:rsidRPr="004114D9" w:rsidRDefault="00911E96" w:rsidP="00911E96">
      <w:pPr>
        <w:rPr>
          <w:rFonts w:cstheme="minorHAnsi"/>
        </w:rPr>
      </w:pPr>
      <w:r w:rsidRPr="004114D9">
        <w:rPr>
          <w:rFonts w:cstheme="minorHAnsi"/>
          <w:b/>
        </w:rPr>
        <w:t>Tech Stack</w:t>
      </w:r>
    </w:p>
    <w:p w14:paraId="3DB0E190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PHP</w:t>
      </w:r>
    </w:p>
    <w:p w14:paraId="45CA3531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JavaScript</w:t>
      </w:r>
    </w:p>
    <w:p w14:paraId="79677782" w14:textId="24C07DEE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HTML</w:t>
      </w:r>
    </w:p>
    <w:p w14:paraId="1160A6D9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CSS3</w:t>
      </w:r>
    </w:p>
    <w:p w14:paraId="43ED869C" w14:textId="41C9E854" w:rsidR="00911E96" w:rsidRPr="004114D9" w:rsidRDefault="00911E96" w:rsidP="001529EA">
      <w:pPr>
        <w:pStyle w:val="ListBullet"/>
        <w:rPr>
          <w:rFonts w:cstheme="minorHAnsi"/>
        </w:rPr>
      </w:pPr>
      <w:r w:rsidRPr="004114D9">
        <w:rPr>
          <w:rFonts w:cstheme="minorHAnsi"/>
        </w:rPr>
        <w:t>SQL</w:t>
      </w:r>
      <w:r w:rsidRPr="004114D9">
        <w:rPr>
          <w:rFonts w:cstheme="minorHAnsi"/>
        </w:rPr>
        <w:br/>
      </w:r>
    </w:p>
    <w:p w14:paraId="0A51D5DB" w14:textId="03928A6D" w:rsidR="00911E96" w:rsidRPr="004114D9" w:rsidRDefault="00911E96" w:rsidP="00911E96">
      <w:pPr>
        <w:rPr>
          <w:rFonts w:cstheme="minorHAnsi"/>
        </w:rPr>
      </w:pPr>
      <w:r w:rsidRPr="004114D9">
        <w:rPr>
          <w:rFonts w:cstheme="minorHAnsi"/>
          <w:b/>
        </w:rPr>
        <w:t>CMS &amp; eCommerce</w:t>
      </w:r>
    </w:p>
    <w:p w14:paraId="0085FB78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WordPress</w:t>
      </w:r>
    </w:p>
    <w:p w14:paraId="2F0CD3F5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WooCommerce</w:t>
      </w:r>
    </w:p>
    <w:p w14:paraId="1A2C1BAC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Shopify</w:t>
      </w:r>
    </w:p>
    <w:p w14:paraId="292E6745" w14:textId="77777777" w:rsidR="00911E96" w:rsidRPr="004114D9" w:rsidRDefault="00911E96" w:rsidP="00911E96">
      <w:pPr>
        <w:pStyle w:val="ListBullet"/>
        <w:rPr>
          <w:rFonts w:cstheme="minorHAnsi"/>
        </w:rPr>
      </w:pPr>
      <w:proofErr w:type="spellStart"/>
      <w:r w:rsidRPr="004114D9">
        <w:rPr>
          <w:rFonts w:cstheme="minorHAnsi"/>
        </w:rPr>
        <w:t>Wix</w:t>
      </w:r>
      <w:proofErr w:type="spellEnd"/>
    </w:p>
    <w:p w14:paraId="743C92B9" w14:textId="77777777" w:rsidR="00911E96" w:rsidRPr="004114D9" w:rsidRDefault="00911E96" w:rsidP="00911E96">
      <w:pPr>
        <w:pStyle w:val="ListBullet"/>
        <w:rPr>
          <w:rFonts w:cstheme="minorHAnsi"/>
        </w:rPr>
      </w:pPr>
      <w:proofErr w:type="spellStart"/>
      <w:r w:rsidRPr="004114D9">
        <w:rPr>
          <w:rFonts w:cstheme="minorHAnsi"/>
        </w:rPr>
        <w:t>Webflow</w:t>
      </w:r>
      <w:proofErr w:type="spellEnd"/>
    </w:p>
    <w:p w14:paraId="52D5C4CB" w14:textId="305D03DE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Squarespace</w:t>
      </w:r>
      <w:r w:rsidRPr="004114D9">
        <w:rPr>
          <w:rFonts w:cstheme="minorHAnsi"/>
        </w:rPr>
        <w:br/>
      </w:r>
    </w:p>
    <w:p w14:paraId="6DEB9275" w14:textId="77777777" w:rsidR="00911E96" w:rsidRPr="004114D9" w:rsidRDefault="00911E96" w:rsidP="00911E96">
      <w:pPr>
        <w:rPr>
          <w:rFonts w:cstheme="minorHAnsi"/>
        </w:rPr>
      </w:pPr>
      <w:r w:rsidRPr="004114D9">
        <w:rPr>
          <w:rFonts w:cstheme="minorHAnsi"/>
          <w:b/>
        </w:rPr>
        <w:t>Development</w:t>
      </w:r>
    </w:p>
    <w:p w14:paraId="015E963B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Full-Stack Development</w:t>
      </w:r>
    </w:p>
    <w:p w14:paraId="24B61580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Custom Web Development</w:t>
      </w:r>
    </w:p>
    <w:p w14:paraId="78638E96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Custom Features &amp; Functionality</w:t>
      </w:r>
    </w:p>
    <w:p w14:paraId="1E6219F3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API &amp; Third-Party Integrations</w:t>
      </w:r>
    </w:p>
    <w:p w14:paraId="348A4E7A" w14:textId="7B6A23A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Responsive Web Design</w:t>
      </w:r>
      <w:r w:rsidRPr="004114D9">
        <w:rPr>
          <w:rFonts w:cstheme="minorHAnsi"/>
        </w:rPr>
        <w:br/>
      </w:r>
    </w:p>
    <w:p w14:paraId="38F177EF" w14:textId="77777777" w:rsidR="00911E96" w:rsidRPr="004114D9" w:rsidRDefault="00911E96" w:rsidP="00911E96">
      <w:pPr>
        <w:rPr>
          <w:rFonts w:cstheme="minorHAnsi"/>
        </w:rPr>
      </w:pPr>
      <w:r w:rsidRPr="004114D9">
        <w:rPr>
          <w:rFonts w:cstheme="minorHAnsi"/>
          <w:b/>
        </w:rPr>
        <w:t>Hosting &amp; Server Administration</w:t>
      </w:r>
    </w:p>
    <w:p w14:paraId="2292EEF5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cPanel/WHM</w:t>
      </w:r>
    </w:p>
    <w:p w14:paraId="04AAABCC" w14:textId="14C9E01A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 xml:space="preserve">VPS </w:t>
      </w:r>
      <w:r w:rsidRPr="004114D9">
        <w:rPr>
          <w:rFonts w:cstheme="minorHAnsi"/>
        </w:rPr>
        <w:t>Plesk</w:t>
      </w:r>
    </w:p>
    <w:p w14:paraId="228D6124" w14:textId="77777777" w:rsidR="00911E96" w:rsidRPr="004114D9" w:rsidRDefault="00911E96" w:rsidP="00911E96">
      <w:pPr>
        <w:pStyle w:val="ListBullet"/>
        <w:rPr>
          <w:rFonts w:cstheme="minorHAnsi"/>
        </w:rPr>
      </w:pPr>
      <w:proofErr w:type="spellStart"/>
      <w:r w:rsidRPr="004114D9">
        <w:rPr>
          <w:rFonts w:cstheme="minorHAnsi"/>
        </w:rPr>
        <w:t>SiteGround</w:t>
      </w:r>
      <w:proofErr w:type="spellEnd"/>
    </w:p>
    <w:p w14:paraId="24D4661D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GoDaddy</w:t>
      </w:r>
    </w:p>
    <w:p w14:paraId="035E3DAE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Crazy Domains</w:t>
      </w:r>
    </w:p>
    <w:p w14:paraId="5170F934" w14:textId="77777777" w:rsidR="00911E96" w:rsidRPr="004114D9" w:rsidRDefault="00911E96" w:rsidP="00911E96">
      <w:pPr>
        <w:pStyle w:val="ListBullet"/>
        <w:rPr>
          <w:rFonts w:cstheme="minorHAnsi"/>
        </w:rPr>
      </w:pPr>
      <w:proofErr w:type="spellStart"/>
      <w:r w:rsidRPr="004114D9">
        <w:rPr>
          <w:rFonts w:cstheme="minorHAnsi"/>
        </w:rPr>
        <w:t>VentraIP</w:t>
      </w:r>
      <w:proofErr w:type="spellEnd"/>
    </w:p>
    <w:p w14:paraId="7615142F" w14:textId="31E6ACDD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Cloudflare</w:t>
      </w:r>
      <w:r w:rsidRPr="004114D9">
        <w:rPr>
          <w:rFonts w:cstheme="minorHAnsi"/>
        </w:rPr>
        <w:br/>
      </w:r>
    </w:p>
    <w:p w14:paraId="21B4362D" w14:textId="77777777" w:rsidR="00911E96" w:rsidRPr="004114D9" w:rsidRDefault="00911E96" w:rsidP="00911E96">
      <w:pPr>
        <w:rPr>
          <w:rFonts w:cstheme="minorHAnsi"/>
        </w:rPr>
      </w:pPr>
      <w:r w:rsidRPr="004114D9">
        <w:rPr>
          <w:rFonts w:cstheme="minorHAnsi"/>
          <w:b/>
        </w:rPr>
        <w:t>Security</w:t>
      </w:r>
    </w:p>
    <w:p w14:paraId="198F33CB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WordPress Hardening</w:t>
      </w:r>
    </w:p>
    <w:p w14:paraId="25C2A540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Penetration Testing</w:t>
      </w:r>
    </w:p>
    <w:p w14:paraId="374A4C10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Vulnerability Testing</w:t>
      </w:r>
    </w:p>
    <w:p w14:paraId="3854C40D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Security Audits</w:t>
      </w:r>
    </w:p>
    <w:p w14:paraId="26F1F014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Malware Removal</w:t>
      </w:r>
    </w:p>
    <w:p w14:paraId="2A940270" w14:textId="7982630A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OWASP Best Practices</w:t>
      </w:r>
      <w:r w:rsidRPr="004114D9">
        <w:rPr>
          <w:rFonts w:cstheme="minorHAnsi"/>
        </w:rPr>
        <w:br/>
      </w:r>
    </w:p>
    <w:p w14:paraId="0B2E4DFE" w14:textId="77777777" w:rsidR="00911E96" w:rsidRPr="004114D9" w:rsidRDefault="00911E96" w:rsidP="00911E96">
      <w:pPr>
        <w:rPr>
          <w:rFonts w:cstheme="minorHAnsi"/>
        </w:rPr>
      </w:pPr>
      <w:r w:rsidRPr="004114D9">
        <w:rPr>
          <w:rFonts w:cstheme="minorHAnsi"/>
          <w:b/>
        </w:rPr>
        <w:t>SEO &amp; Performance</w:t>
      </w:r>
    </w:p>
    <w:p w14:paraId="0A72D1CF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Technical SEO</w:t>
      </w:r>
    </w:p>
    <w:p w14:paraId="71E79F14" w14:textId="77777777" w:rsidR="00911E96" w:rsidRPr="004114D9" w:rsidRDefault="00911E96" w:rsidP="00911E96">
      <w:pPr>
        <w:pStyle w:val="ListBullet"/>
        <w:rPr>
          <w:rFonts w:cstheme="minorHAnsi"/>
        </w:rPr>
      </w:pPr>
      <w:r w:rsidRPr="004114D9">
        <w:rPr>
          <w:rFonts w:cstheme="minorHAnsi"/>
        </w:rPr>
        <w:t>Google Analytics</w:t>
      </w:r>
    </w:p>
    <w:p w14:paraId="32FF1496" w14:textId="62531FA3" w:rsidR="00911E96" w:rsidRPr="004114D9" w:rsidRDefault="00911E96" w:rsidP="001529EA">
      <w:pPr>
        <w:pStyle w:val="ListBullet"/>
        <w:rPr>
          <w:rFonts w:cstheme="minorHAnsi"/>
        </w:rPr>
        <w:sectPr w:rsidR="00911E96" w:rsidRPr="004114D9" w:rsidSect="001529EA">
          <w:type w:val="continuous"/>
          <w:pgSz w:w="12240" w:h="15840" w:code="1"/>
          <w:pgMar w:top="720" w:right="720" w:bottom="720" w:left="720" w:header="576" w:footer="720" w:gutter="0"/>
          <w:cols w:num="3" w:space="720"/>
          <w:titlePg/>
          <w:docGrid w:linePitch="360"/>
        </w:sectPr>
      </w:pPr>
      <w:r w:rsidRPr="004114D9">
        <w:rPr>
          <w:rFonts w:cstheme="minorHAnsi"/>
        </w:rPr>
        <w:t>Performance Optimization</w:t>
      </w:r>
    </w:p>
    <w:p w14:paraId="66333B66" w14:textId="77777777" w:rsidR="004E05B4" w:rsidRPr="004114D9" w:rsidRDefault="004E05B4" w:rsidP="004E05B4">
      <w:pPr>
        <w:spacing w:before="100" w:beforeAutospacing="1" w:after="100" w:afterAutospacing="1"/>
        <w:rPr>
          <w:rFonts w:eastAsia="Times New Roman" w:cstheme="minorHAnsi"/>
          <w:color w:val="auto"/>
        </w:rPr>
        <w:sectPr w:rsidR="004E05B4" w:rsidRPr="004114D9" w:rsidSect="00911E96">
          <w:type w:val="continuous"/>
          <w:pgSz w:w="12240" w:h="15840" w:code="1"/>
          <w:pgMar w:top="720" w:right="720" w:bottom="720" w:left="720" w:header="576" w:footer="720" w:gutter="0"/>
          <w:cols w:num="3" w:space="720"/>
          <w:titlePg/>
          <w:docGrid w:linePitch="360"/>
        </w:sectPr>
      </w:pPr>
    </w:p>
    <w:p w14:paraId="7A136D58" w14:textId="0396715B" w:rsidR="00017BFA" w:rsidRPr="004114D9" w:rsidRDefault="00017BFA" w:rsidP="00911E96">
      <w:pPr>
        <w:spacing w:before="100" w:beforeAutospacing="1" w:after="100" w:afterAutospacing="1"/>
        <w:rPr>
          <w:rFonts w:eastAsia="Times New Roman" w:cstheme="minorHAnsi"/>
          <w:color w:val="auto"/>
          <w:sz w:val="24"/>
          <w:szCs w:val="24"/>
        </w:rPr>
        <w:sectPr w:rsidR="00017BFA" w:rsidRPr="004114D9" w:rsidSect="004E05B4">
          <w:type w:val="continuous"/>
          <w:pgSz w:w="12240" w:h="15840" w:code="1"/>
          <w:pgMar w:top="720" w:right="720" w:bottom="720" w:left="720" w:header="576" w:footer="720" w:gutter="0"/>
          <w:cols w:space="720"/>
          <w:titlePg/>
          <w:docGrid w:linePitch="360"/>
        </w:sectPr>
      </w:pPr>
    </w:p>
    <w:p w14:paraId="1B3C6A4E" w14:textId="77777777" w:rsidR="009150D7" w:rsidRPr="004114D9" w:rsidRDefault="009150D7" w:rsidP="006E1507">
      <w:pPr>
        <w:rPr>
          <w:rFonts w:cstheme="minorHAnsi"/>
        </w:rPr>
        <w:sectPr w:rsidR="009150D7" w:rsidRPr="004114D9" w:rsidSect="004E05B4">
          <w:type w:val="continuous"/>
          <w:pgSz w:w="12240" w:h="15840" w:code="1"/>
          <w:pgMar w:top="720" w:right="720" w:bottom="720" w:left="720" w:header="576" w:footer="720" w:gutter="0"/>
          <w:cols w:space="720"/>
          <w:titlePg/>
          <w:docGrid w:linePitch="360"/>
        </w:sectPr>
      </w:pPr>
    </w:p>
    <w:p w14:paraId="0FB0FDB4" w14:textId="2C1776FC" w:rsidR="00B51D1B" w:rsidRPr="004114D9" w:rsidRDefault="00B51D1B" w:rsidP="006E1507">
      <w:pPr>
        <w:rPr>
          <w:rFonts w:cstheme="minorHAnsi"/>
        </w:rPr>
      </w:pPr>
    </w:p>
    <w:sectPr w:rsidR="00B51D1B" w:rsidRPr="004114D9" w:rsidSect="004E05B4">
      <w:type w:val="continuous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132FD" w14:textId="77777777" w:rsidR="00466026" w:rsidRDefault="00466026" w:rsidP="0068194B">
      <w:r>
        <w:separator/>
      </w:r>
    </w:p>
    <w:p w14:paraId="465E1097" w14:textId="77777777" w:rsidR="00466026" w:rsidRDefault="00466026"/>
    <w:p w14:paraId="21AF544A" w14:textId="77777777" w:rsidR="00466026" w:rsidRDefault="00466026"/>
  </w:endnote>
  <w:endnote w:type="continuationSeparator" w:id="0">
    <w:p w14:paraId="0A9E8EA4" w14:textId="77777777" w:rsidR="00466026" w:rsidRDefault="00466026" w:rsidP="0068194B">
      <w:r>
        <w:continuationSeparator/>
      </w:r>
    </w:p>
    <w:p w14:paraId="7FD2DB07" w14:textId="77777777" w:rsidR="00466026" w:rsidRDefault="00466026"/>
    <w:p w14:paraId="57299740" w14:textId="77777777" w:rsidR="00466026" w:rsidRDefault="004660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0AE768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59457" w14:textId="77777777" w:rsidR="00466026" w:rsidRDefault="00466026" w:rsidP="0068194B">
      <w:r>
        <w:separator/>
      </w:r>
    </w:p>
    <w:p w14:paraId="09D8B024" w14:textId="77777777" w:rsidR="00466026" w:rsidRDefault="00466026"/>
    <w:p w14:paraId="58EA0328" w14:textId="77777777" w:rsidR="00466026" w:rsidRDefault="00466026"/>
  </w:footnote>
  <w:footnote w:type="continuationSeparator" w:id="0">
    <w:p w14:paraId="120A523E" w14:textId="77777777" w:rsidR="00466026" w:rsidRDefault="00466026" w:rsidP="0068194B">
      <w:r>
        <w:continuationSeparator/>
      </w:r>
    </w:p>
    <w:p w14:paraId="3101C7C7" w14:textId="77777777" w:rsidR="00466026" w:rsidRDefault="00466026"/>
    <w:p w14:paraId="2C59DA10" w14:textId="77777777" w:rsidR="00466026" w:rsidRDefault="004660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91922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664E40F" wp14:editId="578DD9CE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oel="http://schemas.microsoft.com/office/2019/extlst">
          <w:pict>
            <v:line w14:anchorId="319C5F82" id="Straight Connector 5" o:spid="_x0000_s1026" alt="&quot;&quot;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365.25pt;height:360.7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0930D1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14C672A"/>
    <w:multiLevelType w:val="multilevel"/>
    <w:tmpl w:val="08F0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1FCA4041"/>
    <w:multiLevelType w:val="hybridMultilevel"/>
    <w:tmpl w:val="846A7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7C1DA7"/>
    <w:multiLevelType w:val="multilevel"/>
    <w:tmpl w:val="AE5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2094D"/>
    <w:multiLevelType w:val="multilevel"/>
    <w:tmpl w:val="E930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C563A"/>
    <w:multiLevelType w:val="multilevel"/>
    <w:tmpl w:val="8C1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A021ACB"/>
    <w:multiLevelType w:val="multilevel"/>
    <w:tmpl w:val="2940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241B2"/>
    <w:multiLevelType w:val="multilevel"/>
    <w:tmpl w:val="145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D741D65"/>
    <w:multiLevelType w:val="hybridMultilevel"/>
    <w:tmpl w:val="B3FA29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1596B"/>
    <w:multiLevelType w:val="hybridMultilevel"/>
    <w:tmpl w:val="6E202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4F2B8D"/>
    <w:multiLevelType w:val="multilevel"/>
    <w:tmpl w:val="D9F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87EA2"/>
    <w:multiLevelType w:val="hybridMultilevel"/>
    <w:tmpl w:val="A38224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A05DEC"/>
    <w:multiLevelType w:val="multilevel"/>
    <w:tmpl w:val="F0C4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777ED"/>
    <w:multiLevelType w:val="multilevel"/>
    <w:tmpl w:val="2A42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6"/>
  </w:num>
  <w:num w:numId="8">
    <w:abstractNumId w:val="2"/>
  </w:num>
  <w:num w:numId="9">
    <w:abstractNumId w:val="19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23"/>
  </w:num>
  <w:num w:numId="15">
    <w:abstractNumId w:val="20"/>
  </w:num>
  <w:num w:numId="16">
    <w:abstractNumId w:val="13"/>
  </w:num>
  <w:num w:numId="17">
    <w:abstractNumId w:val="24"/>
  </w:num>
  <w:num w:numId="18">
    <w:abstractNumId w:val="25"/>
  </w:num>
  <w:num w:numId="19">
    <w:abstractNumId w:val="22"/>
  </w:num>
  <w:num w:numId="20">
    <w:abstractNumId w:val="18"/>
  </w:num>
  <w:num w:numId="21">
    <w:abstractNumId w:val="14"/>
  </w:num>
  <w:num w:numId="22">
    <w:abstractNumId w:val="10"/>
  </w:num>
  <w:num w:numId="23">
    <w:abstractNumId w:val="17"/>
  </w:num>
  <w:num w:numId="24">
    <w:abstractNumId w:val="15"/>
  </w:num>
  <w:num w:numId="25">
    <w:abstractNumId w:val="12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B4"/>
    <w:rsid w:val="000001EF"/>
    <w:rsid w:val="00007322"/>
    <w:rsid w:val="00007728"/>
    <w:rsid w:val="00017BFA"/>
    <w:rsid w:val="00022EB2"/>
    <w:rsid w:val="00023CE0"/>
    <w:rsid w:val="00024584"/>
    <w:rsid w:val="00024730"/>
    <w:rsid w:val="00026126"/>
    <w:rsid w:val="00055E95"/>
    <w:rsid w:val="0007021F"/>
    <w:rsid w:val="00081D81"/>
    <w:rsid w:val="000A7A03"/>
    <w:rsid w:val="000B2BA5"/>
    <w:rsid w:val="000F2F8C"/>
    <w:rsid w:val="0010006E"/>
    <w:rsid w:val="001045A8"/>
    <w:rsid w:val="00114A91"/>
    <w:rsid w:val="001427E1"/>
    <w:rsid w:val="001529EA"/>
    <w:rsid w:val="00163668"/>
    <w:rsid w:val="00171566"/>
    <w:rsid w:val="001718D0"/>
    <w:rsid w:val="00174676"/>
    <w:rsid w:val="001755A8"/>
    <w:rsid w:val="00184014"/>
    <w:rsid w:val="00184B1A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26D6"/>
    <w:rsid w:val="00203573"/>
    <w:rsid w:val="0020597D"/>
    <w:rsid w:val="00213B4C"/>
    <w:rsid w:val="002253B0"/>
    <w:rsid w:val="002352B4"/>
    <w:rsid w:val="00236D54"/>
    <w:rsid w:val="00241D8C"/>
    <w:rsid w:val="00241FDB"/>
    <w:rsid w:val="0024720C"/>
    <w:rsid w:val="002617AE"/>
    <w:rsid w:val="002638D0"/>
    <w:rsid w:val="002647D3"/>
    <w:rsid w:val="002749E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3F5437"/>
    <w:rsid w:val="00405128"/>
    <w:rsid w:val="00406CFF"/>
    <w:rsid w:val="004114D9"/>
    <w:rsid w:val="00416B25"/>
    <w:rsid w:val="00420592"/>
    <w:rsid w:val="0042225D"/>
    <w:rsid w:val="004319E0"/>
    <w:rsid w:val="00437E8C"/>
    <w:rsid w:val="00440225"/>
    <w:rsid w:val="00457155"/>
    <w:rsid w:val="004572D2"/>
    <w:rsid w:val="00466026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C3D7F"/>
    <w:rsid w:val="004E01EB"/>
    <w:rsid w:val="004E05B4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D3EF8"/>
    <w:rsid w:val="006D65FA"/>
    <w:rsid w:val="006E1507"/>
    <w:rsid w:val="00705AED"/>
    <w:rsid w:val="00712D8B"/>
    <w:rsid w:val="00716519"/>
    <w:rsid w:val="00720D25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1B11"/>
    <w:rsid w:val="00834955"/>
    <w:rsid w:val="00846F05"/>
    <w:rsid w:val="00855B59"/>
    <w:rsid w:val="00860461"/>
    <w:rsid w:val="0086487C"/>
    <w:rsid w:val="00870B20"/>
    <w:rsid w:val="008829F8"/>
    <w:rsid w:val="00885897"/>
    <w:rsid w:val="008A6538"/>
    <w:rsid w:val="008C7056"/>
    <w:rsid w:val="008E74C8"/>
    <w:rsid w:val="008F3B14"/>
    <w:rsid w:val="00901899"/>
    <w:rsid w:val="0090344B"/>
    <w:rsid w:val="00905715"/>
    <w:rsid w:val="00911E96"/>
    <w:rsid w:val="0091321E"/>
    <w:rsid w:val="00913946"/>
    <w:rsid w:val="009150D7"/>
    <w:rsid w:val="0092726B"/>
    <w:rsid w:val="009361BA"/>
    <w:rsid w:val="00943D62"/>
    <w:rsid w:val="00944F78"/>
    <w:rsid w:val="009510E7"/>
    <w:rsid w:val="00952C89"/>
    <w:rsid w:val="009571D8"/>
    <w:rsid w:val="009650EA"/>
    <w:rsid w:val="0097790C"/>
    <w:rsid w:val="009811B8"/>
    <w:rsid w:val="0098506E"/>
    <w:rsid w:val="009A44CE"/>
    <w:rsid w:val="009C4DFC"/>
    <w:rsid w:val="009D44F8"/>
    <w:rsid w:val="009E0A16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AF0EA4"/>
    <w:rsid w:val="00B10EBE"/>
    <w:rsid w:val="00B11B78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0D22"/>
    <w:rsid w:val="00BA1546"/>
    <w:rsid w:val="00BB4E51"/>
    <w:rsid w:val="00BD431F"/>
    <w:rsid w:val="00BE423E"/>
    <w:rsid w:val="00BF61AC"/>
    <w:rsid w:val="00C21415"/>
    <w:rsid w:val="00C47FA6"/>
    <w:rsid w:val="00C53DF5"/>
    <w:rsid w:val="00C57FC6"/>
    <w:rsid w:val="00C66A7D"/>
    <w:rsid w:val="00C779DA"/>
    <w:rsid w:val="00C814F7"/>
    <w:rsid w:val="00CA4B4D"/>
    <w:rsid w:val="00CB1396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377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51A4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EF7B04"/>
    <w:rsid w:val="00F130DD"/>
    <w:rsid w:val="00F24884"/>
    <w:rsid w:val="00F476C4"/>
    <w:rsid w:val="00F61DF9"/>
    <w:rsid w:val="00F81960"/>
    <w:rsid w:val="00F82424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  <w:rsid w:val="00FF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5F2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2352B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43D62"/>
    <w:rPr>
      <w:b/>
      <w:bCs/>
    </w:rPr>
  </w:style>
  <w:style w:type="paragraph" w:customStyle="1" w:styleId="pdq2pgselectionanchorcontainer">
    <w:name w:val="pdq2pg_selectionanchorcontainer"/>
    <w:basedOn w:val="Normal"/>
    <w:rsid w:val="00017BF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nadpro.github.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onad-dave-ariola-a5ba99106/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ad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68802EA302643DBBC77E876E61DD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0CE6B-1BB5-4A81-9DCC-6EB96B5919D4}"/>
      </w:docPartPr>
      <w:docPartBody>
        <w:p w:rsidR="00E9494A" w:rsidRDefault="0006289D">
          <w:pPr>
            <w:pStyle w:val="668802EA302643DBBC77E876E61DDE90"/>
          </w:pPr>
          <w:r w:rsidRPr="00CF1A49">
            <w:t>·</w:t>
          </w:r>
        </w:p>
      </w:docPartBody>
    </w:docPart>
    <w:docPart>
      <w:docPartPr>
        <w:name w:val="F54C23FE0EC6405E9959E209483DB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9A0345-D3B9-437F-B5B7-C75A3FAB7FC5}"/>
      </w:docPartPr>
      <w:docPartBody>
        <w:p w:rsidR="00E9494A" w:rsidRDefault="0006289D">
          <w:pPr>
            <w:pStyle w:val="F54C23FE0EC6405E9959E209483DBD81"/>
          </w:pPr>
          <w:r w:rsidRPr="00CF1A49">
            <w:t>·</w:t>
          </w:r>
        </w:p>
      </w:docPartBody>
    </w:docPart>
    <w:docPart>
      <w:docPartPr>
        <w:name w:val="A427805E17C54947A041F78FFFE36F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8AEEB-8FE3-4DAF-8BE0-60C4689B88BE}"/>
      </w:docPartPr>
      <w:docPartBody>
        <w:p w:rsidR="00E9494A" w:rsidRDefault="0006289D">
          <w:pPr>
            <w:pStyle w:val="A427805E17C54947A041F78FFFE36F26"/>
          </w:pPr>
          <w:r w:rsidRPr="00CF1A49">
            <w:t>LinkedIn Profile</w:t>
          </w:r>
        </w:p>
      </w:docPartBody>
    </w:docPart>
    <w:docPart>
      <w:docPartPr>
        <w:name w:val="102A0AF7E75C4E4F98D9C5788FA24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35CAD-CC25-4220-8D54-C1C2A79B819A}"/>
      </w:docPartPr>
      <w:docPartBody>
        <w:p w:rsidR="00E9494A" w:rsidRDefault="0006289D">
          <w:pPr>
            <w:pStyle w:val="102A0AF7E75C4E4F98D9C5788FA24EF3"/>
          </w:pPr>
          <w:r w:rsidRPr="00CF1A49">
            <w:t>·</w:t>
          </w:r>
        </w:p>
      </w:docPartBody>
    </w:docPart>
    <w:docPart>
      <w:docPartPr>
        <w:name w:val="603E5A2C0AF6420E8CDADFADD6BB3E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9F7A2-2B1F-4C17-A81A-77149DB9B38D}"/>
      </w:docPartPr>
      <w:docPartBody>
        <w:p w:rsidR="00E9494A" w:rsidRDefault="0006289D">
          <w:pPr>
            <w:pStyle w:val="603E5A2C0AF6420E8CDADFADD6BB3E99"/>
          </w:pPr>
          <w:r w:rsidRPr="00CF1A49">
            <w:t>Experience</w:t>
          </w:r>
        </w:p>
      </w:docPartBody>
    </w:docPart>
    <w:docPart>
      <w:docPartPr>
        <w:name w:val="7C2961E8E72445B6AD56330D98527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5361A-E5FA-43F9-9730-5E397229B78B}"/>
      </w:docPartPr>
      <w:docPartBody>
        <w:p w:rsidR="003D2F77" w:rsidRDefault="007D561A" w:rsidP="007D561A">
          <w:pPr>
            <w:pStyle w:val="7C2961E8E72445B6AD56330D985272F1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EA"/>
    <w:rsid w:val="0006289D"/>
    <w:rsid w:val="000926EA"/>
    <w:rsid w:val="003B3873"/>
    <w:rsid w:val="003D2F77"/>
    <w:rsid w:val="00591B88"/>
    <w:rsid w:val="007D561A"/>
    <w:rsid w:val="009654E0"/>
    <w:rsid w:val="009B137E"/>
    <w:rsid w:val="00AD1991"/>
    <w:rsid w:val="00BC7D9A"/>
    <w:rsid w:val="00C146C5"/>
    <w:rsid w:val="00C4746C"/>
    <w:rsid w:val="00C67485"/>
    <w:rsid w:val="00E9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668802EA302643DBBC77E876E61DDE90">
    <w:name w:val="668802EA302643DBBC77E876E61DDE90"/>
  </w:style>
  <w:style w:type="paragraph" w:customStyle="1" w:styleId="F54C23FE0EC6405E9959E209483DBD81">
    <w:name w:val="F54C23FE0EC6405E9959E209483DBD81"/>
  </w:style>
  <w:style w:type="paragraph" w:customStyle="1" w:styleId="A427805E17C54947A041F78FFFE36F26">
    <w:name w:val="A427805E17C54947A041F78FFFE36F26"/>
  </w:style>
  <w:style w:type="paragraph" w:customStyle="1" w:styleId="102A0AF7E75C4E4F98D9C5788FA24EF3">
    <w:name w:val="102A0AF7E75C4E4F98D9C5788FA24EF3"/>
  </w:style>
  <w:style w:type="paragraph" w:customStyle="1" w:styleId="603E5A2C0AF6420E8CDADFADD6BB3E99">
    <w:name w:val="603E5A2C0AF6420E8CDADFADD6BB3E99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7C2961E8E72445B6AD56330D985272F1">
    <w:name w:val="7C2961E8E72445B6AD56330D985272F1"/>
    <w:rsid w:val="007D561A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0</TotalTime>
  <Pages>2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2022-11-16T08:08:00Z</dcterms:created>
  <dcterms:modified xsi:type="dcterms:W3CDTF">2026-07-26T00:07:00Z</dcterms:modified>
  <cp:category/>
</cp:coreProperties>
</file>